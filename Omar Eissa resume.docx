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3C059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2452477" wp14:editId="1203EF6D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0E7538" id="Group 3" o:spid="_x0000_s1026" alt="&quot;&quot;" style="position:absolute;left:0;text-align:left;margin-left:-53.25pt;margin-top:-45pt;width:612pt;height:11in;z-index:-251656192;mso-width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667FA1A8" w14:textId="77777777" w:rsidTr="00AD0D32">
        <w:trPr>
          <w:trHeight w:val="2880"/>
        </w:trPr>
        <w:tc>
          <w:tcPr>
            <w:tcW w:w="2610" w:type="dxa"/>
            <w:gridSpan w:val="5"/>
          </w:tcPr>
          <w:p w14:paraId="74B6FC62" w14:textId="5AD71179" w:rsidR="00AD0D32" w:rsidRDefault="00D027FB" w:rsidP="00667329">
            <w:r>
              <w:rPr>
                <w:noProof/>
              </w:rPr>
              <w:drawing>
                <wp:inline distT="0" distB="0" distL="0" distR="0" wp14:anchorId="07C632EA" wp14:editId="6C97C897">
                  <wp:extent cx="1273343" cy="1467097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809" cy="151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2AFD2494" w14:textId="09648229" w:rsidR="00AD0D32" w:rsidRPr="00D027FB" w:rsidRDefault="00D027FB" w:rsidP="00AD0D32">
            <w:pPr>
              <w:pStyle w:val="Title"/>
              <w:spacing w:after="0"/>
              <w:rPr>
                <w:sz w:val="72"/>
                <w:szCs w:val="54"/>
              </w:rPr>
            </w:pPr>
            <w:r w:rsidRPr="00D027FB">
              <w:rPr>
                <w:sz w:val="72"/>
                <w:szCs w:val="54"/>
              </w:rPr>
              <w:t>Omar Eissa Ibrahim Wahdan</w:t>
            </w:r>
          </w:p>
          <w:p w14:paraId="4C7107AC" w14:textId="3BA5A1E6" w:rsidR="00AD0D32" w:rsidRDefault="00AD0D32" w:rsidP="00526631">
            <w:pPr>
              <w:pStyle w:val="Subtitle"/>
            </w:pPr>
            <w:r>
              <w:t xml:space="preserve">| </w:t>
            </w:r>
            <w:r w:rsidR="00D027FB">
              <w:t>+201004874828</w:t>
            </w:r>
            <w:r w:rsidR="00CD6945">
              <w:t xml:space="preserve"> / +201120280237</w:t>
            </w:r>
            <w:r>
              <w:t xml:space="preserve"> </w:t>
            </w:r>
            <w:r w:rsidR="00CD6945">
              <w:t xml:space="preserve"> </w:t>
            </w:r>
            <w:r>
              <w:t>|</w:t>
            </w:r>
            <w:r w:rsidR="00CD6945">
              <w:t xml:space="preserve"> </w:t>
            </w:r>
            <w:r>
              <w:t xml:space="preserve"> </w:t>
            </w:r>
            <w:hyperlink r:id="rId12" w:history="1">
              <w:r w:rsidR="00CD6945" w:rsidRPr="003C6A95">
                <w:rPr>
                  <w:rStyle w:val="Hyperlink"/>
                </w:rPr>
                <w:t>omareissawahdan@gmail.com</w:t>
              </w:r>
            </w:hyperlink>
            <w:r w:rsidR="00CD6945">
              <w:t xml:space="preserve"> </w:t>
            </w:r>
            <w:r>
              <w:t xml:space="preserve"> |</w:t>
            </w:r>
            <w:r w:rsidRPr="00CF1A49">
              <w:t xml:space="preserve"> </w:t>
            </w:r>
            <w:hyperlink r:id="rId13" w:history="1">
              <w:r w:rsidR="00D027FB" w:rsidRPr="003C6A95">
                <w:rPr>
                  <w:rStyle w:val="Hyperlink"/>
                  <w:rFonts w:ascii="Segoe UI" w:hAnsi="Segoe UI" w:cs="Segoe UI"/>
                </w:rPr>
                <w:t>www.linkedin.com/in/omareissawahdan</w:t>
              </w:r>
            </w:hyperlink>
            <w:r w:rsidR="00D027FB">
              <w:t xml:space="preserve"> </w:t>
            </w:r>
          </w:p>
          <w:p w14:paraId="27403D62" w14:textId="1AE763B9" w:rsidR="00AD0D32" w:rsidRDefault="00D027FB" w:rsidP="00DE759B">
            <w:r>
              <w:t xml:space="preserve">Motivated and ambitious </w:t>
            </w:r>
            <w:r>
              <w:rPr>
                <w:rStyle w:val="Strong"/>
              </w:rPr>
              <w:t>Computer Science student</w:t>
            </w:r>
            <w:r>
              <w:t xml:space="preserve"> at El Shorouk Academy with hands-on experience in </w:t>
            </w:r>
            <w:r>
              <w:rPr>
                <w:rStyle w:val="Strong"/>
              </w:rPr>
              <w:t>AI model training, IT support, and customer service</w:t>
            </w:r>
            <w:r>
              <w:t>. Skilled in programming, data annotation, network troubleshooting, and professional communication.</w:t>
            </w:r>
          </w:p>
        </w:tc>
      </w:tr>
      <w:tr w:rsidR="00667329" w14:paraId="70876D16" w14:textId="77777777" w:rsidTr="00667329">
        <w:trPr>
          <w:trHeight w:val="900"/>
        </w:trPr>
        <w:tc>
          <w:tcPr>
            <w:tcW w:w="10080" w:type="dxa"/>
            <w:gridSpan w:val="8"/>
          </w:tcPr>
          <w:p w14:paraId="496987B1" w14:textId="77777777" w:rsidR="00667329" w:rsidRPr="00667329" w:rsidRDefault="00B93E84" w:rsidP="00667329">
            <w:pPr>
              <w:pStyle w:val="Heading1"/>
            </w:pPr>
            <w:sdt>
              <w:sdtPr>
                <w:id w:val="-1983300934"/>
                <w:placeholder>
                  <w:docPart w:val="7B2B3F31B1AA4E99B5153E43BE84595E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7BF428E0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1670D264" w14:textId="7DBEDFF9" w:rsidR="00667329" w:rsidRDefault="00542168" w:rsidP="00667329">
            <w:pPr>
              <w:pStyle w:val="Heading3"/>
            </w:pPr>
            <w:r>
              <w:t>jan 2025 - Mar 2025</w:t>
            </w:r>
            <w:r w:rsidR="00667329">
              <w:t xml:space="preserve"> </w:t>
            </w:r>
          </w:p>
          <w:p w14:paraId="0144014D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28F29894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783889C" wp14:editId="3C1CBCE3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C09B2BB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" fillcolor="#fffcfb" strokecolor="#bf1e00 [3204]" strokeweight="2.25pt">
                      <v:stroke joinstyle="miter"/>
                      <v:path arrowok="t"/>
                      <o:lock v:ext="edit" aspectratio="t"/>
                      <w10:wrap anchorx="pag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DD422AE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4E436C67" w14:textId="1E2BF2E1" w:rsidR="00667329" w:rsidRPr="004823C2" w:rsidRDefault="00D027FB" w:rsidP="00667329">
            <w:pPr>
              <w:pStyle w:val="Heading2"/>
            </w:pPr>
            <w:r>
              <w:rPr>
                <w:rStyle w:val="Strong"/>
              </w:rPr>
              <w:t>Customer Service Representative (Call Center Agent)</w:t>
            </w:r>
            <w:r>
              <w:br/>
              <w:t>Vodafone Egypt – Cairo, Egypt</w:t>
            </w:r>
          </w:p>
          <w:p w14:paraId="6BBAF8B1" w14:textId="53F2E648" w:rsidR="00D027FB" w:rsidRPr="00D027FB" w:rsidRDefault="00D027FB" w:rsidP="00D027FB">
            <w:pPr>
              <w:pStyle w:val="NormalWeb"/>
              <w:rPr>
                <w:sz w:val="16"/>
                <w:szCs w:val="16"/>
              </w:rPr>
            </w:pPr>
            <w:r w:rsidRPr="00D027FB">
              <w:rPr>
                <w:sz w:val="20"/>
                <w:szCs w:val="20"/>
              </w:rPr>
              <w:t>Handled customer inquiries, billing issues, and technical complaints via inbound/outbound calls.</w:t>
            </w:r>
          </w:p>
          <w:p w14:paraId="7EE38121" w14:textId="33CDDFB8" w:rsidR="00D027FB" w:rsidRPr="00D027FB" w:rsidRDefault="00D027FB" w:rsidP="00D027FB">
            <w:pPr>
              <w:pStyle w:val="NormalWeb"/>
              <w:rPr>
                <w:sz w:val="20"/>
                <w:szCs w:val="20"/>
              </w:rPr>
            </w:pPr>
            <w:r w:rsidRPr="00D027FB">
              <w:rPr>
                <w:sz w:val="20"/>
                <w:szCs w:val="20"/>
              </w:rPr>
              <w:t>Maintained customer satisfaction rate above 90% during employment.</w:t>
            </w:r>
          </w:p>
          <w:p w14:paraId="73ED9182" w14:textId="39CB5AC7" w:rsidR="00667329" w:rsidRDefault="00667329" w:rsidP="00DE759B"/>
        </w:tc>
      </w:tr>
      <w:tr w:rsidR="00667329" w14:paraId="0230D611" w14:textId="77777777" w:rsidTr="00667329">
        <w:trPr>
          <w:trHeight w:val="900"/>
        </w:trPr>
        <w:tc>
          <w:tcPr>
            <w:tcW w:w="1260" w:type="dxa"/>
            <w:vMerge/>
          </w:tcPr>
          <w:p w14:paraId="60D114EE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01CDC88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E4520B9" w14:textId="77777777" w:rsidR="00667329" w:rsidRDefault="00667329" w:rsidP="009C2411"/>
        </w:tc>
        <w:tc>
          <w:tcPr>
            <w:tcW w:w="180" w:type="dxa"/>
          </w:tcPr>
          <w:p w14:paraId="3D0558CF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112CE3EE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48BB871D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2690EAEC" w14:textId="310934BA" w:rsidR="00667329" w:rsidRDefault="00B93E84" w:rsidP="00667329">
            <w:pPr>
              <w:pStyle w:val="Heading3"/>
            </w:pPr>
            <w:sdt>
              <w:sdtPr>
                <w:id w:val="1948647176"/>
                <w:placeholder>
                  <w:docPart w:val="8B43AB4BC31F446CA8C44948EBDED3EE"/>
                </w:placeholder>
                <w15:appearance w15:val="hidden"/>
              </w:sdtPr>
              <w:sdtEndPr/>
              <w:sdtContent>
                <w:r w:rsidR="00542168">
                  <w:t>Aug 2025 - SEP 2025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209121AD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5871FBD" wp14:editId="1BD9763F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47BE687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" fillcolor="#fffcfb" strokecolor="#bf1e00 [3204]" strokeweight="2.25pt">
                      <v:stroke joinstyle="miter"/>
                      <v:path arrowok="t"/>
                      <o:lock v:ext="edit" aspectratio="t"/>
                      <w10:wrap anchorx="pag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AC5AE54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0CBDCD78" w14:textId="702D3A86" w:rsidR="00667329" w:rsidRPr="004823C2" w:rsidRDefault="00D027FB" w:rsidP="00667329">
            <w:pPr>
              <w:pStyle w:val="Heading2"/>
            </w:pPr>
            <w:r>
              <w:rPr>
                <w:rStyle w:val="Strong"/>
              </w:rPr>
              <w:t>IT Support Specialist (Internship)</w:t>
            </w:r>
            <w:r>
              <w:br/>
              <w:t>NTI &amp; ITIDA Training Program – Cairo, Egypt</w:t>
            </w:r>
          </w:p>
          <w:p w14:paraId="680DCAA2" w14:textId="77777777" w:rsidR="00D027FB" w:rsidRDefault="00D027FB" w:rsidP="00D027FB">
            <w:r>
              <w:t>Assisted in troubleshooting network connectivity, hardware, and software issues.</w:t>
            </w:r>
          </w:p>
          <w:p w14:paraId="1B09241F" w14:textId="7423860F" w:rsidR="00D027FB" w:rsidRPr="00D027FB" w:rsidRDefault="00D027FB" w:rsidP="00D027FB">
            <w:r w:rsidRPr="00D027FB">
              <w:rPr>
                <w:rFonts w:ascii="Times New Roman" w:eastAsia="Times New Roman" w:hAnsi="Times New Roman" w:cs="Times New Roman"/>
                <w:color w:val="auto"/>
                <w:szCs w:val="20"/>
              </w:rPr>
              <w:t>Documented technical problems and solutions, improving efficiency of IT support processes.</w:t>
            </w:r>
          </w:p>
        </w:tc>
      </w:tr>
      <w:tr w:rsidR="00667329" w14:paraId="65336D12" w14:textId="77777777" w:rsidTr="00667329">
        <w:trPr>
          <w:trHeight w:val="783"/>
        </w:trPr>
        <w:tc>
          <w:tcPr>
            <w:tcW w:w="1260" w:type="dxa"/>
            <w:vMerge/>
          </w:tcPr>
          <w:p w14:paraId="5D3B32CF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3190FC8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37F4AAB" w14:textId="77777777" w:rsidR="00667329" w:rsidRDefault="00667329" w:rsidP="009C2411"/>
        </w:tc>
        <w:tc>
          <w:tcPr>
            <w:tcW w:w="180" w:type="dxa"/>
          </w:tcPr>
          <w:p w14:paraId="356041E3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8CC6B0B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001A9821" w14:textId="77777777" w:rsidTr="00AD0D32">
        <w:trPr>
          <w:trHeight w:val="720"/>
        </w:trPr>
        <w:tc>
          <w:tcPr>
            <w:tcW w:w="10080" w:type="dxa"/>
            <w:gridSpan w:val="8"/>
          </w:tcPr>
          <w:p w14:paraId="00EC30D9" w14:textId="77777777" w:rsidR="00AD0D32" w:rsidRPr="00AD0D32" w:rsidRDefault="00AD0D32" w:rsidP="00AD0D32"/>
        </w:tc>
      </w:tr>
      <w:tr w:rsidR="00667329" w14:paraId="2B8CB905" w14:textId="77777777" w:rsidTr="00AD0D32">
        <w:trPr>
          <w:trHeight w:val="907"/>
        </w:trPr>
        <w:tc>
          <w:tcPr>
            <w:tcW w:w="10080" w:type="dxa"/>
            <w:gridSpan w:val="8"/>
          </w:tcPr>
          <w:p w14:paraId="174ACC4F" w14:textId="77777777" w:rsidR="00667329" w:rsidRPr="00667329" w:rsidRDefault="00B93E84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8891AFE76BEF4913A98809883EE6F634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60966D1B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50A2B960" w14:textId="1B8298F4" w:rsidR="00313CEB" w:rsidRDefault="00CD6945" w:rsidP="00DE759B">
            <w:pPr>
              <w:pStyle w:val="Heading3"/>
            </w:pPr>
            <w:r>
              <w:t>sep 2024 - jun 2028</w:t>
            </w:r>
          </w:p>
        </w:tc>
        <w:tc>
          <w:tcPr>
            <w:tcW w:w="540" w:type="dxa"/>
            <w:gridSpan w:val="2"/>
          </w:tcPr>
          <w:p w14:paraId="0DAE796F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09A0789" wp14:editId="301FD289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3D2625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Ba+qJP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wrap anchorx="pag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9755DD4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69D8B4C" w14:textId="57F95429" w:rsidR="00313CEB" w:rsidRPr="00CD6945" w:rsidRDefault="00CD6945" w:rsidP="00667329">
            <w:pPr>
              <w:pStyle w:val="Heading2"/>
              <w:rPr>
                <w:sz w:val="24"/>
                <w:szCs w:val="24"/>
                <w:rtl/>
                <w:lang w:bidi="ar-EG"/>
              </w:rPr>
            </w:pPr>
            <w:r w:rsidRPr="00CD6945">
              <w:rPr>
                <w:rStyle w:val="Strong"/>
                <w:sz w:val="24"/>
                <w:szCs w:val="24"/>
              </w:rPr>
              <w:t>El Shorouk Academy – Faculty of Computer Science</w:t>
            </w:r>
            <w:r w:rsidRPr="00CD6945">
              <w:rPr>
                <w:sz w:val="24"/>
                <w:szCs w:val="24"/>
              </w:rPr>
              <w:br/>
            </w:r>
            <w:r w:rsidRPr="00CD6945">
              <w:rPr>
                <w:rStyle w:val="Strong"/>
                <w:sz w:val="24"/>
                <w:szCs w:val="24"/>
              </w:rPr>
              <w:t>Bachelor’s Degree in Computer Science</w:t>
            </w:r>
            <w:r w:rsidRPr="00CD6945">
              <w:rPr>
                <w:sz w:val="24"/>
                <w:szCs w:val="24"/>
              </w:rPr>
              <w:t xml:space="preserve"> (Expected Graduation: 202</w:t>
            </w:r>
            <w:r>
              <w:rPr>
                <w:sz w:val="24"/>
                <w:szCs w:val="24"/>
              </w:rPr>
              <w:t>8</w:t>
            </w:r>
            <w:r w:rsidRPr="00CD6945">
              <w:rPr>
                <w:sz w:val="24"/>
                <w:szCs w:val="24"/>
              </w:rPr>
              <w:t>)</w:t>
            </w:r>
          </w:p>
          <w:p w14:paraId="2E5A734C" w14:textId="77777777" w:rsidR="00CD6945" w:rsidRDefault="00CD6945" w:rsidP="00CD6945">
            <w:pPr>
              <w:rPr>
                <w:sz w:val="18"/>
                <w:szCs w:val="20"/>
              </w:rPr>
            </w:pPr>
            <w:r w:rsidRPr="00CD6945">
              <w:rPr>
                <w:sz w:val="18"/>
                <w:szCs w:val="20"/>
              </w:rPr>
              <w:t xml:space="preserve">Currently a 2nd-year student specializing in </w:t>
            </w:r>
            <w:r w:rsidRPr="00CD6945">
              <w:rPr>
                <w:rStyle w:val="Strong"/>
                <w:sz w:val="18"/>
                <w:szCs w:val="20"/>
              </w:rPr>
              <w:t>Computer Science</w:t>
            </w:r>
            <w:r w:rsidRPr="00CD6945">
              <w:rPr>
                <w:sz w:val="18"/>
                <w:szCs w:val="20"/>
              </w:rPr>
              <w:t>.</w:t>
            </w:r>
            <w:r w:rsidR="00457AA3" w:rsidRPr="00CD6945">
              <w:rPr>
                <w:sz w:val="18"/>
                <w:szCs w:val="20"/>
              </w:rPr>
              <w:t xml:space="preserve"> </w:t>
            </w:r>
          </w:p>
          <w:p w14:paraId="1C8E1D11" w14:textId="77777777" w:rsidR="00CD6945" w:rsidRDefault="00CD6945" w:rsidP="00CD6945">
            <w:pPr>
              <w:rPr>
                <w:sz w:val="18"/>
                <w:szCs w:val="20"/>
              </w:rPr>
            </w:pPr>
            <w:r w:rsidRPr="00CD6945">
              <w:rPr>
                <w:rFonts w:ascii="Times New Roman" w:eastAsia="Times New Roman" w:hAnsi="Times New Roman" w:cs="Times New Roman"/>
                <w:color w:val="auto"/>
                <w:sz w:val="22"/>
              </w:rPr>
              <w:t>Completed academic projects in programming, networking, and research writing.</w:t>
            </w:r>
          </w:p>
          <w:p w14:paraId="06AFD78E" w14:textId="20273E4F" w:rsidR="00CD6945" w:rsidRPr="00CD6945" w:rsidRDefault="00CD6945" w:rsidP="00CD6945">
            <w:pPr>
              <w:rPr>
                <w:sz w:val="18"/>
                <w:szCs w:val="20"/>
              </w:rPr>
            </w:pPr>
            <w:r w:rsidRPr="00CD6945">
              <w:rPr>
                <w:rFonts w:ascii="Times New Roman" w:eastAsia="Times New Roman" w:hAnsi="Times New Roman" w:cs="Times New Roman"/>
                <w:color w:val="auto"/>
                <w:szCs w:val="20"/>
              </w:rPr>
              <w:t>Achieved excellent academic performance with strong skills in teamwork and presentations.</w:t>
            </w:r>
          </w:p>
          <w:p w14:paraId="04F5B110" w14:textId="03BD6EC6" w:rsidR="00CD6945" w:rsidRPr="005579C9" w:rsidRDefault="00CD6945" w:rsidP="00CD6945">
            <w:r w:rsidRPr="00CD694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313CEB" w14:paraId="2A717388" w14:textId="77777777" w:rsidTr="00667329">
        <w:trPr>
          <w:trHeight w:val="783"/>
        </w:trPr>
        <w:tc>
          <w:tcPr>
            <w:tcW w:w="1260" w:type="dxa"/>
            <w:vMerge/>
          </w:tcPr>
          <w:p w14:paraId="05E48ACA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2BAD2307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C258D80" w14:textId="77777777" w:rsidR="00313CEB" w:rsidRDefault="00313CEB" w:rsidP="009C2411"/>
        </w:tc>
        <w:tc>
          <w:tcPr>
            <w:tcW w:w="180" w:type="dxa"/>
          </w:tcPr>
          <w:p w14:paraId="37B225B1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485CC800" w14:textId="77777777" w:rsidR="00313CEB" w:rsidRPr="005579C9" w:rsidRDefault="00313CEB" w:rsidP="00DE759B"/>
        </w:tc>
      </w:tr>
      <w:tr w:rsidR="00313CEB" w14:paraId="7E9F08BD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5D69DF7A" w14:textId="046B82CD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41AF3891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FDC9B5A" wp14:editId="5D4098E8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0A90B2B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A23Sjq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wrap anchorx="pag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A19E611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56A121EB" w14:textId="23ADB095" w:rsidR="00313CEB" w:rsidRPr="005579C9" w:rsidRDefault="00313CEB" w:rsidP="00DE759B"/>
        </w:tc>
      </w:tr>
      <w:tr w:rsidR="00313CEB" w14:paraId="1CAB57C4" w14:textId="77777777" w:rsidTr="00667329">
        <w:trPr>
          <w:trHeight w:val="783"/>
        </w:trPr>
        <w:tc>
          <w:tcPr>
            <w:tcW w:w="1260" w:type="dxa"/>
            <w:vMerge/>
          </w:tcPr>
          <w:p w14:paraId="361F28BB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46A6154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024B3B9" w14:textId="77777777" w:rsidR="00313CEB" w:rsidRDefault="00313CEB" w:rsidP="009C2411"/>
        </w:tc>
        <w:tc>
          <w:tcPr>
            <w:tcW w:w="180" w:type="dxa"/>
          </w:tcPr>
          <w:p w14:paraId="7B0FA2BC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21E30108" w14:textId="77777777" w:rsidR="00313CEB" w:rsidRPr="005579C9" w:rsidRDefault="00313CEB" w:rsidP="00DE759B"/>
        </w:tc>
      </w:tr>
      <w:tr w:rsidR="00AD0D32" w:rsidRPr="00AD0D32" w14:paraId="23FA5115" w14:textId="77777777" w:rsidTr="00AD0D32">
        <w:trPr>
          <w:trHeight w:val="432"/>
        </w:trPr>
        <w:tc>
          <w:tcPr>
            <w:tcW w:w="10080" w:type="dxa"/>
            <w:gridSpan w:val="8"/>
          </w:tcPr>
          <w:p w14:paraId="7452B518" w14:textId="77777777" w:rsidR="00AD0D32" w:rsidRPr="00AD0D32" w:rsidRDefault="00AD0D32" w:rsidP="00AD0D32"/>
        </w:tc>
      </w:tr>
      <w:tr w:rsidR="006307EA" w14:paraId="028EB709" w14:textId="77777777" w:rsidTr="00AD0D32">
        <w:trPr>
          <w:trHeight w:val="907"/>
        </w:trPr>
        <w:tc>
          <w:tcPr>
            <w:tcW w:w="5040" w:type="dxa"/>
            <w:gridSpan w:val="6"/>
          </w:tcPr>
          <w:p w14:paraId="550553BE" w14:textId="77777777" w:rsidR="006307EA" w:rsidRPr="005579C9" w:rsidRDefault="00B93E84" w:rsidP="00AD0D32">
            <w:pPr>
              <w:pStyle w:val="Heading1"/>
            </w:pPr>
            <w:sdt>
              <w:sdtPr>
                <w:id w:val="-1392877668"/>
                <w:placeholder>
                  <w:docPart w:val="E12A236E875448D48C08F9D26BE7FC10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486A73F1" w14:textId="77777777" w:rsidR="006307EA" w:rsidRPr="005579C9" w:rsidRDefault="006307EA" w:rsidP="00AD0D32"/>
        </w:tc>
        <w:tc>
          <w:tcPr>
            <w:tcW w:w="4770" w:type="dxa"/>
          </w:tcPr>
          <w:p w14:paraId="36EECF2D" w14:textId="77777777" w:rsidR="006307EA" w:rsidRPr="005579C9" w:rsidRDefault="00B93E84" w:rsidP="00AD0D32">
            <w:pPr>
              <w:pStyle w:val="Heading1"/>
            </w:pPr>
            <w:sdt>
              <w:sdtPr>
                <w:id w:val="926163282"/>
                <w:placeholder>
                  <w:docPart w:val="7B75B77B9E374717B64B529FC789515A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025CDAB8" w14:textId="77777777" w:rsidTr="006307EA">
        <w:trPr>
          <w:trHeight w:val="783"/>
        </w:trPr>
        <w:tc>
          <w:tcPr>
            <w:tcW w:w="5040" w:type="dxa"/>
            <w:gridSpan w:val="6"/>
          </w:tcPr>
          <w:p w14:paraId="6C474619" w14:textId="634F5D74" w:rsidR="00542168" w:rsidRDefault="00542168" w:rsidP="00DE759B">
            <w:pPr>
              <w:pStyle w:val="ListBullet"/>
            </w:pPr>
            <w:r>
              <w:t>Strategic Planning</w:t>
            </w:r>
          </w:p>
          <w:p w14:paraId="041ADD5F" w14:textId="01258B3D" w:rsidR="00542168" w:rsidRDefault="00542168" w:rsidP="00DE759B">
            <w:pPr>
              <w:pStyle w:val="ListBullet"/>
            </w:pPr>
            <w:r>
              <w:t>Decision-Making</w:t>
            </w:r>
          </w:p>
          <w:p w14:paraId="31F00959" w14:textId="77777777" w:rsidR="00542168" w:rsidRDefault="00542168" w:rsidP="00542168">
            <w:pPr>
              <w:pStyle w:val="ListBullet"/>
            </w:pPr>
            <w:r>
              <w:t>Team Leadership &amp; Management</w:t>
            </w:r>
          </w:p>
          <w:p w14:paraId="3518AB13" w14:textId="5BBF49A9" w:rsidR="006307EA" w:rsidRPr="005579C9" w:rsidRDefault="006307EA" w:rsidP="00542168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70" w:type="dxa"/>
          </w:tcPr>
          <w:p w14:paraId="0E67BECA" w14:textId="77777777" w:rsidR="006307EA" w:rsidRPr="006E1507" w:rsidRDefault="006307EA" w:rsidP="00DE759B"/>
        </w:tc>
        <w:tc>
          <w:tcPr>
            <w:tcW w:w="4770" w:type="dxa"/>
          </w:tcPr>
          <w:p w14:paraId="2D329E67" w14:textId="77777777" w:rsidR="00CD6945" w:rsidRDefault="00542168" w:rsidP="00DE759B">
            <w:r>
              <w:t>Arabic (Native)</w:t>
            </w:r>
          </w:p>
          <w:p w14:paraId="610251E7" w14:textId="32184DF4" w:rsidR="00CD6945" w:rsidRDefault="00542168" w:rsidP="00DE759B">
            <w:r>
              <w:t>English (Excellent)</w:t>
            </w:r>
          </w:p>
          <w:p w14:paraId="3D0EF86A" w14:textId="61FFB511" w:rsidR="006307EA" w:rsidRPr="005579C9" w:rsidRDefault="00542168" w:rsidP="00DE759B">
            <w:pPr>
              <w:rPr>
                <w:rFonts w:hint="cs"/>
                <w:rtl/>
                <w:lang w:bidi="ar-EG"/>
              </w:rPr>
            </w:pPr>
            <w:r>
              <w:t>French (Good</w:t>
            </w:r>
            <w:r w:rsidR="00730B70">
              <w:t>)</w:t>
            </w:r>
          </w:p>
        </w:tc>
      </w:tr>
    </w:tbl>
    <w:p w14:paraId="3F3F8103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E3FD4" w14:textId="77777777" w:rsidR="00B93E84" w:rsidRDefault="00B93E84" w:rsidP="003D42E9">
      <w:r>
        <w:separator/>
      </w:r>
    </w:p>
  </w:endnote>
  <w:endnote w:type="continuationSeparator" w:id="0">
    <w:p w14:paraId="4DCF39D2" w14:textId="77777777" w:rsidR="00B93E84" w:rsidRDefault="00B93E84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5D5E1" w14:textId="77777777" w:rsidR="00B93E84" w:rsidRDefault="00B93E84" w:rsidP="003D42E9">
      <w:r>
        <w:separator/>
      </w:r>
    </w:p>
  </w:footnote>
  <w:footnote w:type="continuationSeparator" w:id="0">
    <w:p w14:paraId="1BBC4A17" w14:textId="77777777" w:rsidR="00B93E84" w:rsidRDefault="00B93E84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936"/>
    <w:multiLevelType w:val="multilevel"/>
    <w:tmpl w:val="8AD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removeDateAndTim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FB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42168"/>
    <w:rsid w:val="00547C71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30B70"/>
    <w:rsid w:val="00744959"/>
    <w:rsid w:val="007B67D3"/>
    <w:rsid w:val="008038BB"/>
    <w:rsid w:val="008543EA"/>
    <w:rsid w:val="00865306"/>
    <w:rsid w:val="008D3BD5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93E84"/>
    <w:rsid w:val="00BA6B97"/>
    <w:rsid w:val="00C832BD"/>
    <w:rsid w:val="00CD6945"/>
    <w:rsid w:val="00D027FB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C8E1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character" w:styleId="Hyperlink">
    <w:name w:val="Hyperlink"/>
    <w:basedOn w:val="DefaultParagraphFont"/>
    <w:uiPriority w:val="99"/>
    <w:semiHidden/>
    <w:rsid w:val="00D02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7F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27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27F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3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omareissawahda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mareissawahdan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re\AppData\Local\Microsoft\Office\16.0\DTS\en-US%7bA3505E4A-830D-4CBC-A21F-723D709DDF0F%7d\%7b66558177-D316-45D5-8E79-145F8E3AB40C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2B3F31B1AA4E99B5153E43BE845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19EC2-A670-4064-95F8-3AA0AA4574A4}"/>
      </w:docPartPr>
      <w:docPartBody>
        <w:p w:rsidR="00CF46AA" w:rsidRDefault="0090626E">
          <w:pPr>
            <w:pStyle w:val="7B2B3F31B1AA4E99B5153E43BE84595E"/>
          </w:pPr>
          <w:r w:rsidRPr="00CF1A49">
            <w:t>Experience</w:t>
          </w:r>
        </w:p>
      </w:docPartBody>
    </w:docPart>
    <w:docPart>
      <w:docPartPr>
        <w:name w:val="8B43AB4BC31F446CA8C44948EBDED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D9F2F-6CF7-4ABE-A301-66AAA779E323}"/>
      </w:docPartPr>
      <w:docPartBody>
        <w:p w:rsidR="00CF46AA" w:rsidRDefault="0090626E">
          <w:pPr>
            <w:pStyle w:val="8B43AB4BC31F446CA8C44948EBDED3EE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8891AFE76BEF4913A98809883EE6F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C0B5C-8829-4730-913B-53778D58623B}"/>
      </w:docPartPr>
      <w:docPartBody>
        <w:p w:rsidR="00CF46AA" w:rsidRDefault="0090626E">
          <w:pPr>
            <w:pStyle w:val="8891AFE76BEF4913A98809883EE6F634"/>
          </w:pPr>
          <w:r w:rsidRPr="00CF1A49">
            <w:t>Education</w:t>
          </w:r>
        </w:p>
      </w:docPartBody>
    </w:docPart>
    <w:docPart>
      <w:docPartPr>
        <w:name w:val="E12A236E875448D48C08F9D26BE7F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2C5E5-BF62-42B0-A241-C8567D2E0E73}"/>
      </w:docPartPr>
      <w:docPartBody>
        <w:p w:rsidR="00CF46AA" w:rsidRDefault="0090626E">
          <w:pPr>
            <w:pStyle w:val="E12A236E875448D48C08F9D26BE7FC10"/>
          </w:pPr>
          <w:r w:rsidRPr="00CF1A49">
            <w:t>Skills</w:t>
          </w:r>
        </w:p>
      </w:docPartBody>
    </w:docPart>
    <w:docPart>
      <w:docPartPr>
        <w:name w:val="7B75B77B9E374717B64B529FC7895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00BB8-F2F7-437E-BF7F-E5D03533D61A}"/>
      </w:docPartPr>
      <w:docPartBody>
        <w:p w:rsidR="00CF46AA" w:rsidRDefault="0090626E">
          <w:pPr>
            <w:pStyle w:val="7B75B77B9E374717B64B529FC789515A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8A"/>
    <w:rsid w:val="0090626E"/>
    <w:rsid w:val="00CF46AA"/>
    <w:rsid w:val="00E92A9E"/>
    <w:rsid w:val="00EC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2B3F31B1AA4E99B5153E43BE84595E">
    <w:name w:val="7B2B3F31B1AA4E99B5153E43BE84595E"/>
    <w:pPr>
      <w:bidi/>
    </w:pPr>
  </w:style>
  <w:style w:type="paragraph" w:customStyle="1" w:styleId="8B43AB4BC31F446CA8C44948EBDED3EE">
    <w:name w:val="8B43AB4BC31F446CA8C44948EBDED3EE"/>
    <w:pPr>
      <w:bidi/>
    </w:pPr>
  </w:style>
  <w:style w:type="paragraph" w:customStyle="1" w:styleId="8891AFE76BEF4913A98809883EE6F634">
    <w:name w:val="8891AFE76BEF4913A98809883EE6F634"/>
    <w:pPr>
      <w:bidi/>
    </w:pPr>
  </w:style>
  <w:style w:type="paragraph" w:customStyle="1" w:styleId="E12A236E875448D48C08F9D26BE7FC10">
    <w:name w:val="E12A236E875448D48C08F9D26BE7FC10"/>
    <w:pPr>
      <w:bidi/>
    </w:pPr>
  </w:style>
  <w:style w:type="paragraph" w:customStyle="1" w:styleId="7B75B77B9E374717B64B529FC789515A">
    <w:name w:val="7B75B77B9E374717B64B529FC789515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{66558177-D316-45D5-8E79-145F8E3AB40C}TFa9c0dd13-d04c-48e2-9dfe-0bb02e3ad10ebb448ae5_win32-f303c992199c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2025-09-04T14:52:00Z</dcterms:created>
  <dcterms:modified xsi:type="dcterms:W3CDTF">2025-09-04T15:45:00Z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